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0FB2A5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  <w:lang w:eastAsia="ko-KR"/>
        </w:rPr>
        <w:drawing>
          <wp:inline distT="0" distB="0" distL="0" distR="0" wp14:anchorId="4F9C6858" wp14:editId="3E5BCFEF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0A452AFA" w14:textId="77777777" w:rsidR="00C6554A" w:rsidRDefault="00F22BBD" w:rsidP="00C6554A">
      <w:pPr>
        <w:pStyle w:val="Title"/>
      </w:pPr>
      <w:r>
        <w:t>PNN in Python</w:t>
      </w:r>
    </w:p>
    <w:p w14:paraId="1A8E73CB" w14:textId="77777777" w:rsidR="00C6554A" w:rsidRPr="00D5413C" w:rsidRDefault="00F22BBD" w:rsidP="00C6554A">
      <w:pPr>
        <w:pStyle w:val="Subtitle"/>
      </w:pPr>
      <w:r>
        <w:t>Jae Duk Seo</w:t>
      </w:r>
    </w:p>
    <w:p w14:paraId="65FCE459" w14:textId="77777777" w:rsidR="00C6554A" w:rsidRDefault="00F22BBD" w:rsidP="00C6554A">
      <w:pPr>
        <w:pStyle w:val="ContactInfo"/>
      </w:pPr>
      <w:r>
        <w:t>Jae Duk Seo – March 15</w:t>
      </w:r>
      <w:r w:rsidR="00C6554A">
        <w:br w:type="page"/>
      </w:r>
    </w:p>
    <w:p w14:paraId="578CCCDF" w14:textId="047DE031" w:rsidR="002C74C0" w:rsidRDefault="00512EA9" w:rsidP="00512EA9">
      <w:pPr>
        <w:pStyle w:val="Heading1"/>
        <w:numPr>
          <w:ilvl w:val="0"/>
          <w:numId w:val="16"/>
        </w:numPr>
      </w:pPr>
      <w:r>
        <w:lastRenderedPageBreak/>
        <w:t>Probabilistic Neural</w:t>
      </w:r>
      <w:r>
        <w:t xml:space="preserve"> </w:t>
      </w:r>
      <w:r>
        <w:t>Networks</w:t>
      </w:r>
    </w:p>
    <w:p w14:paraId="6C0E7970" w14:textId="04858B85" w:rsidR="00512EA9" w:rsidRDefault="00512EA9" w:rsidP="00512EA9">
      <w:r>
        <w:t>- Implementation of statistical algorithm called ‘</w:t>
      </w:r>
      <w:r w:rsidRPr="00512EA9">
        <w:rPr>
          <w:rFonts w:eastAsia="Times New Roman"/>
        </w:rPr>
        <w:t>kernel discriminant analysis</w:t>
      </w:r>
      <w:r>
        <w:rPr>
          <w:rFonts w:eastAsia="Times New Roman"/>
        </w:rPr>
        <w:t>’</w:t>
      </w:r>
      <w:r>
        <w:t xml:space="preserve"> in Neural Network Style.</w:t>
      </w:r>
    </w:p>
    <w:p w14:paraId="53570B5D" w14:textId="77777777" w:rsidR="00DD66EB" w:rsidRDefault="00512EA9" w:rsidP="00512EA9">
      <w:r>
        <w:t xml:space="preserve">- Have 4 layers </w:t>
      </w:r>
      <w:r>
        <w:br/>
        <w:t xml:space="preserve">a) Input </w:t>
      </w:r>
      <w:r w:rsidR="00FA486A">
        <w:t>Layer -</w:t>
      </w:r>
      <w:r w:rsidR="00323E90">
        <w:t xml:space="preserve"> Input the features of data points we wish to classify </w:t>
      </w:r>
      <w:r>
        <w:br/>
        <w:t>b) Pattern Layer</w:t>
      </w:r>
      <w:r w:rsidR="00323E90">
        <w:t xml:space="preserve"> – For each class calculate similarity</w:t>
      </w:r>
      <w:r>
        <w:br/>
        <w:t xml:space="preserve">c) Summation </w:t>
      </w:r>
      <w:r w:rsidR="005C238E">
        <w:t>Layer -</w:t>
      </w:r>
      <w:r w:rsidR="00323E90">
        <w:t xml:space="preserve"> Sum up the calculated </w:t>
      </w:r>
      <w:r w:rsidR="00323E90">
        <w:t>similarity</w:t>
      </w:r>
      <w:r w:rsidR="00323E90">
        <w:t xml:space="preserve"> (for simplicity) for each class</w:t>
      </w:r>
      <w:r>
        <w:br/>
        <w:t>d) Output Layer</w:t>
      </w:r>
      <w:r w:rsidR="00323E90">
        <w:t xml:space="preserve"> – Get the </w:t>
      </w:r>
      <w:r w:rsidR="0036712C">
        <w:t>highest</w:t>
      </w:r>
      <w:r w:rsidR="00323E90">
        <w:t xml:space="preserve"> probability of class</w:t>
      </w:r>
      <w:r w:rsidR="00EF446E">
        <w:br/>
      </w:r>
      <w:r w:rsidR="00EF446E">
        <w:br/>
      </w:r>
      <w:r w:rsidR="00EF446E">
        <w:rPr>
          <w:noProof/>
        </w:rPr>
        <w:drawing>
          <wp:inline distT="0" distB="0" distL="0" distR="0" wp14:anchorId="281931D1" wp14:editId="4CC64A40">
            <wp:extent cx="5486400" cy="4035425"/>
            <wp:effectExtent l="0" t="0" r="0" b="3175"/>
            <wp:docPr id="1" name="Picture 1" descr="../Screen%20Shot%202017-03-16%20at%2012.30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3-16%20at%2012.30.48%20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999">
        <w:br/>
        <w:t xml:space="preserve">- There are three class – (Blue/Red/Green) </w:t>
      </w:r>
    </w:p>
    <w:p w14:paraId="30575ECC" w14:textId="77777777" w:rsidR="00DD66EB" w:rsidRDefault="00DD66EB"/>
    <w:p w14:paraId="22DC7374" w14:textId="77777777" w:rsidR="00DD66EB" w:rsidRDefault="00DD66EB"/>
    <w:p w14:paraId="7E45FD95" w14:textId="77777777" w:rsidR="00DD66EB" w:rsidRDefault="00DD66EB"/>
    <w:p w14:paraId="5E1E322A" w14:textId="77777777" w:rsidR="00DD66EB" w:rsidRDefault="00DD66EB"/>
    <w:p w14:paraId="47776AF8" w14:textId="77777777" w:rsidR="00DD66EB" w:rsidRDefault="00DD66EB"/>
    <w:p w14:paraId="4B4F93A5" w14:textId="77777777" w:rsidR="00DD66EB" w:rsidRDefault="00DD66EB"/>
    <w:p w14:paraId="46DFFBD4" w14:textId="77777777" w:rsidR="00DD66EB" w:rsidRDefault="00DD66EB"/>
    <w:p w14:paraId="19CCDA85" w14:textId="77777777" w:rsidR="00DD66EB" w:rsidRDefault="00DD66EB"/>
    <w:p w14:paraId="62E7E65F" w14:textId="77777777" w:rsidR="00DD66EB" w:rsidRDefault="00DD66EB"/>
    <w:p w14:paraId="757DC458" w14:textId="77777777" w:rsidR="00DD66EB" w:rsidRDefault="00DD66EB"/>
    <w:p w14:paraId="54B3B93A" w14:textId="2869A8EE" w:rsidR="00DD66EB" w:rsidRDefault="00DD66EB"/>
    <w:p w14:paraId="5908AD0B" w14:textId="109B494A" w:rsidR="00DD66EB" w:rsidRDefault="00DD66EB" w:rsidP="00DD66EB">
      <w:pPr>
        <w:pStyle w:val="Heading1"/>
        <w:numPr>
          <w:ilvl w:val="0"/>
          <w:numId w:val="16"/>
        </w:numPr>
      </w:pPr>
      <w:r w:rsidRPr="00DD66EB">
        <w:lastRenderedPageBreak/>
        <w:t>probability density function</w:t>
      </w:r>
    </w:p>
    <w:p w14:paraId="788267E2" w14:textId="6F7EFFA0" w:rsidR="00DD66EB" w:rsidRDefault="006133A8" w:rsidP="00DD66EB">
      <w:pPr>
        <w:pStyle w:val="ListParagraph"/>
        <w:numPr>
          <w:ilvl w:val="0"/>
          <w:numId w:val="17"/>
        </w:numPr>
      </w:pPr>
      <w:r>
        <w:t xml:space="preserve">Method to calculate “similarity” </w:t>
      </w:r>
      <w:r>
        <w:br/>
      </w:r>
      <w:r w:rsidR="005436A3">
        <w:rPr>
          <w:noProof/>
          <w:lang w:eastAsia="ko-KR"/>
        </w:rPr>
        <w:drawing>
          <wp:inline distT="0" distB="0" distL="0" distR="0" wp14:anchorId="60EBF783" wp14:editId="53BF5DD1">
            <wp:extent cx="5477510" cy="1529715"/>
            <wp:effectExtent l="0" t="0" r="8890" b="0"/>
            <wp:docPr id="2" name="Picture 2" descr="../Screen%20Shot%202017-03-16%20at%2012.34.3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03-16%20at%2012.34.38%20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1789" w14:textId="2571CA89" w:rsidR="006D1753" w:rsidRDefault="006D1753" w:rsidP="00DD66EB">
      <w:pPr>
        <w:pStyle w:val="ListParagraph"/>
        <w:numPr>
          <w:ilvl w:val="0"/>
          <w:numId w:val="17"/>
        </w:numPr>
      </w:pPr>
      <w:proofErr w:type="spellStart"/>
      <w:r>
        <w:t>Xk</w:t>
      </w:r>
      <w:proofErr w:type="spellEnd"/>
      <w:r>
        <w:t xml:space="preserve"> – this means the class k – Above example we have either (Blue/Red/Green)</w:t>
      </w:r>
    </w:p>
    <w:p w14:paraId="2BB3F8B4" w14:textId="0A11AAD0" w:rsidR="00B44621" w:rsidRPr="00A35D2C" w:rsidRDefault="00B44621" w:rsidP="00DD66EB">
      <w:pPr>
        <w:pStyle w:val="ListParagraph"/>
        <w:numPr>
          <w:ilvl w:val="0"/>
          <w:numId w:val="17"/>
        </w:numPr>
      </w:pPr>
      <w:r>
        <w:t xml:space="preserve">We can use </w:t>
      </w:r>
      <w:r w:rsidR="00A35D2C" w:rsidRPr="00A35D2C">
        <w:rPr>
          <w:b/>
          <w:color w:val="FF0000"/>
          <w:sz w:val="44"/>
        </w:rPr>
        <w:t xml:space="preserve">Gaussian function for Weighting Function </w:t>
      </w:r>
    </w:p>
    <w:p w14:paraId="62D2980C" w14:textId="71BF723B" w:rsidR="00A35D2C" w:rsidRDefault="008263C4" w:rsidP="00DD66EB">
      <w:pPr>
        <w:pStyle w:val="ListParagraph"/>
        <w:numPr>
          <w:ilvl w:val="0"/>
          <w:numId w:val="17"/>
        </w:numPr>
      </w:pPr>
      <w:r>
        <w:rPr>
          <w:noProof/>
          <w:lang w:eastAsia="ko-KR"/>
        </w:rPr>
        <w:drawing>
          <wp:inline distT="0" distB="0" distL="0" distR="0" wp14:anchorId="57B2ED18" wp14:editId="71C0D310">
            <wp:extent cx="5477510" cy="1602740"/>
            <wp:effectExtent l="0" t="0" r="8890" b="0"/>
            <wp:docPr id="3" name="Picture 3" descr="../Screen%20Shot%202017-03-16%20at%2012.37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03-16%20at%2012.37.50%20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FF75" w14:textId="73119A8B" w:rsidR="00682A1A" w:rsidRDefault="00682A1A" w:rsidP="00DD66EB">
      <w:pPr>
        <w:pStyle w:val="ListParagraph"/>
        <w:numPr>
          <w:ilvl w:val="0"/>
          <w:numId w:val="17"/>
        </w:numPr>
      </w:pPr>
      <w:r>
        <w:t xml:space="preserve">The full transformation of the function </w:t>
      </w:r>
    </w:p>
    <w:p w14:paraId="4FEDDBAF" w14:textId="7726AE5B" w:rsidR="00454B6E" w:rsidRDefault="00454B6E" w:rsidP="00682A1A">
      <w:pPr>
        <w:pStyle w:val="ListParagraph"/>
      </w:pPr>
      <w:r>
        <w:rPr>
          <w:noProof/>
          <w:lang w:eastAsia="ko-KR"/>
        </w:rPr>
        <w:drawing>
          <wp:inline distT="0" distB="0" distL="0" distR="0" wp14:anchorId="5CC4E45F" wp14:editId="66400DB7">
            <wp:extent cx="5486400" cy="2338705"/>
            <wp:effectExtent l="0" t="0" r="0" b="0"/>
            <wp:docPr id="4" name="Picture 4" descr="../Screen%20Shot%202017-03-16%20at%2012.39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03-16%20at%2012.39.53%20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D451" w14:textId="77777777" w:rsidR="00454B6E" w:rsidRDefault="00454B6E">
      <w:pPr>
        <w:spacing w:before="120" w:after="200" w:line="264" w:lineRule="auto"/>
        <w:rPr>
          <w:rFonts w:asciiTheme="minorHAnsi" w:hAnsiTheme="minorHAnsi" w:cstheme="minorBidi"/>
          <w:color w:val="595959" w:themeColor="text1" w:themeTint="A6"/>
          <w:sz w:val="22"/>
          <w:szCs w:val="22"/>
          <w:lang w:eastAsia="en-US"/>
        </w:rPr>
      </w:pPr>
      <w:r>
        <w:br w:type="page"/>
      </w:r>
    </w:p>
    <w:p w14:paraId="411FAC6D" w14:textId="57F3143B" w:rsidR="00682A1A" w:rsidRDefault="00454B6E" w:rsidP="00454B6E">
      <w:pPr>
        <w:pStyle w:val="Heading1"/>
        <w:numPr>
          <w:ilvl w:val="0"/>
          <w:numId w:val="16"/>
        </w:numPr>
      </w:pPr>
      <w:r>
        <w:lastRenderedPageBreak/>
        <w:t>Visualization of an example</w:t>
      </w:r>
    </w:p>
    <w:p w14:paraId="235C0E4D" w14:textId="653D6381" w:rsidR="00454B6E" w:rsidRDefault="005031CE" w:rsidP="00454B6E">
      <w:pPr>
        <w:pStyle w:val="ListParagraph"/>
        <w:numPr>
          <w:ilvl w:val="0"/>
          <w:numId w:val="17"/>
        </w:numPr>
      </w:pPr>
      <w:r>
        <w:t>Imagine a 2D plane with 3 class of data points</w:t>
      </w:r>
    </w:p>
    <w:p w14:paraId="370638F0" w14:textId="4DFF0ECD" w:rsidR="001B233B" w:rsidRDefault="002920F6" w:rsidP="001B233B">
      <w:pPr>
        <w:pStyle w:val="ListParagraph"/>
      </w:pPr>
      <w:r>
        <w:rPr>
          <w:noProof/>
          <w:lang w:eastAsia="ko-KR"/>
        </w:rPr>
        <w:drawing>
          <wp:inline distT="0" distB="0" distL="0" distR="0" wp14:anchorId="427FAE93" wp14:editId="4BD36833">
            <wp:extent cx="3872485" cy="2481971"/>
            <wp:effectExtent l="0" t="0" r="0" b="7620"/>
            <wp:docPr id="5" name="Picture 5" descr="../Screen%20Shot%202017-03-16%20at%2012.41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03-16%20at%2012.41.04%20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90" cy="248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7EAD" w14:textId="788B04A3" w:rsidR="002920F6" w:rsidRDefault="002920F6" w:rsidP="002920F6">
      <w:pPr>
        <w:pStyle w:val="ListParagraph"/>
      </w:pPr>
    </w:p>
    <w:p w14:paraId="083DE7F1" w14:textId="72AD358F" w:rsidR="002920F6" w:rsidRDefault="002920F6" w:rsidP="002920F6">
      <w:pPr>
        <w:pStyle w:val="ListParagraph"/>
        <w:numPr>
          <w:ilvl w:val="0"/>
          <w:numId w:val="17"/>
        </w:numPr>
      </w:pPr>
      <w:r>
        <w:t>Only take the blue class</w:t>
      </w:r>
    </w:p>
    <w:p w14:paraId="222B501D" w14:textId="71275403" w:rsidR="002920F6" w:rsidRDefault="002920F6" w:rsidP="002920F6">
      <w:pPr>
        <w:pStyle w:val="ListParagraph"/>
      </w:pPr>
      <w:r>
        <w:rPr>
          <w:noProof/>
          <w:lang w:eastAsia="ko-KR"/>
        </w:rPr>
        <w:drawing>
          <wp:inline distT="0" distB="0" distL="0" distR="0" wp14:anchorId="0675CF06" wp14:editId="6A4CA82D">
            <wp:extent cx="2868765" cy="1769794"/>
            <wp:effectExtent l="0" t="0" r="1905" b="8255"/>
            <wp:docPr id="6" name="Picture 6" descr="../Screen%20Shot%202017-03-16%20at%2012.41.3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03-16%20at%2012.41.35%20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879557" cy="177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733689EA" w14:textId="77777777" w:rsidR="006C1BD5" w:rsidRDefault="006C1BD5" w:rsidP="002920F6">
      <w:pPr>
        <w:pStyle w:val="ListParagraph"/>
      </w:pPr>
    </w:p>
    <w:p w14:paraId="0E55D1DE" w14:textId="08074D36" w:rsidR="006C1BD5" w:rsidRDefault="006C1BD5" w:rsidP="006C1BD5">
      <w:pPr>
        <w:pStyle w:val="ListParagraph"/>
        <w:numPr>
          <w:ilvl w:val="0"/>
          <w:numId w:val="17"/>
        </w:numPr>
      </w:pPr>
      <w:r>
        <w:t>Imagine that we are drawing a Gaussian distribution of the data point</w:t>
      </w:r>
    </w:p>
    <w:p w14:paraId="4047F328" w14:textId="461E692A" w:rsidR="00877542" w:rsidRDefault="00877542" w:rsidP="00877542">
      <w:pPr>
        <w:pStyle w:val="ListParagraph"/>
      </w:pPr>
      <w:r>
        <w:rPr>
          <w:noProof/>
          <w:lang w:eastAsia="ko-KR"/>
        </w:rPr>
        <w:drawing>
          <wp:inline distT="0" distB="0" distL="0" distR="0" wp14:anchorId="2304B8DF" wp14:editId="6B9671D7">
            <wp:extent cx="3379682" cy="2446802"/>
            <wp:effectExtent l="0" t="0" r="0" b="0"/>
            <wp:docPr id="7" name="Picture 7" descr="../Screen%20Shot%202017-03-16%20at%2012.41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7-03-16%20at%2012.41.43%20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06" cy="244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D292F" w14:textId="16F47CEE" w:rsidR="00C125ED" w:rsidRDefault="00C125ED" w:rsidP="00C125ED">
      <w:pPr>
        <w:pStyle w:val="ListParagraph"/>
        <w:numPr>
          <w:ilvl w:val="0"/>
          <w:numId w:val="17"/>
        </w:numPr>
      </w:pPr>
      <w:r>
        <w:lastRenderedPageBreak/>
        <w:t xml:space="preserve">Now only take the red classes </w:t>
      </w:r>
    </w:p>
    <w:p w14:paraId="30AE6C83" w14:textId="7018FC03" w:rsidR="00D03F85" w:rsidRDefault="00D03F85" w:rsidP="00C838E0">
      <w:pPr>
        <w:pStyle w:val="ListParagraph"/>
      </w:pPr>
      <w:r>
        <w:rPr>
          <w:noProof/>
          <w:lang w:eastAsia="ko-KR"/>
        </w:rPr>
        <w:drawing>
          <wp:inline distT="0" distB="0" distL="0" distR="0" wp14:anchorId="4F6610AA" wp14:editId="3BC68DB7">
            <wp:extent cx="2556255" cy="2490763"/>
            <wp:effectExtent l="0" t="0" r="9525" b="0"/>
            <wp:docPr id="8" name="Picture 8" descr="../Screen%20Shot%202017-03-16%20at%2012.44.1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7-03-16%20at%2012.44.14%20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573" cy="249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FD8A" w14:textId="24A8AAAC" w:rsidR="003911FF" w:rsidRDefault="00D03F85" w:rsidP="00D03F85">
      <w:pPr>
        <w:pStyle w:val="ListParagraph"/>
        <w:numPr>
          <w:ilvl w:val="0"/>
          <w:numId w:val="17"/>
        </w:numPr>
      </w:pPr>
      <w:r>
        <w:t xml:space="preserve">Exact same idea – Gaussian distribution </w:t>
      </w:r>
      <w:r w:rsidR="003911FF">
        <w:br/>
      </w:r>
      <w:r w:rsidR="003911FF">
        <w:rPr>
          <w:noProof/>
          <w:lang w:eastAsia="ko-KR"/>
        </w:rPr>
        <w:drawing>
          <wp:inline distT="0" distB="0" distL="0" distR="0" wp14:anchorId="65286774" wp14:editId="00AFA124">
            <wp:extent cx="3493260" cy="3062263"/>
            <wp:effectExtent l="0" t="0" r="12065" b="11430"/>
            <wp:docPr id="9" name="Picture 9" descr="../Screen%20Shot%202017-03-16%20at%2012.44.4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Screen%20Shot%202017-03-16%20at%2012.44.47%20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40" cy="306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44B9" w14:textId="77777777" w:rsidR="003911FF" w:rsidRDefault="003911FF">
      <w:pPr>
        <w:spacing w:before="120" w:after="200" w:line="264" w:lineRule="auto"/>
        <w:rPr>
          <w:rFonts w:asciiTheme="minorHAnsi" w:hAnsiTheme="minorHAnsi" w:cstheme="minorBidi"/>
          <w:color w:val="595959" w:themeColor="text1" w:themeTint="A6"/>
          <w:sz w:val="22"/>
          <w:szCs w:val="22"/>
          <w:lang w:eastAsia="en-US"/>
        </w:rPr>
      </w:pPr>
      <w:r>
        <w:br w:type="page"/>
      </w:r>
    </w:p>
    <w:p w14:paraId="06C091DE" w14:textId="43ECF559" w:rsidR="00D03F85" w:rsidRDefault="003911FF" w:rsidP="00D03F85">
      <w:pPr>
        <w:pStyle w:val="ListParagraph"/>
        <w:numPr>
          <w:ilvl w:val="0"/>
          <w:numId w:val="17"/>
        </w:numPr>
      </w:pPr>
      <w:proofErr w:type="gramStart"/>
      <w:r>
        <w:lastRenderedPageBreak/>
        <w:t>Finally</w:t>
      </w:r>
      <w:proofErr w:type="gramEnd"/>
      <w:r>
        <w:t xml:space="preserve"> the green point</w:t>
      </w:r>
      <w:r>
        <w:br/>
      </w:r>
      <w:r>
        <w:rPr>
          <w:noProof/>
          <w:lang w:eastAsia="ko-KR"/>
        </w:rPr>
        <w:drawing>
          <wp:inline distT="0" distB="0" distL="0" distR="0" wp14:anchorId="62CE4D7E" wp14:editId="23BFD662">
            <wp:extent cx="1298018" cy="1233463"/>
            <wp:effectExtent l="0" t="0" r="0" b="11430"/>
            <wp:docPr id="10" name="Picture 10" descr="../Screen%20Shot%202017-03-16%20at%2012.45.1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%20Shot%202017-03-16%20at%2012.45.14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595" cy="123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F4C5" w14:textId="191C86BD" w:rsidR="003911FF" w:rsidRDefault="004A6856" w:rsidP="00D03F85">
      <w:pPr>
        <w:pStyle w:val="ListParagraph"/>
        <w:numPr>
          <w:ilvl w:val="0"/>
          <w:numId w:val="17"/>
        </w:numPr>
      </w:pPr>
      <w:r>
        <w:rPr>
          <w:noProof/>
          <w:lang w:eastAsia="ko-KR"/>
        </w:rPr>
        <w:drawing>
          <wp:inline distT="0" distB="0" distL="0" distR="0" wp14:anchorId="0DD9CEF1" wp14:editId="52C6007E">
            <wp:extent cx="2643246" cy="2139071"/>
            <wp:effectExtent l="0" t="0" r="0" b="0"/>
            <wp:docPr id="11" name="Picture 11" descr="../Screen%20Shot%202017-03-16%20at%2012.45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Screen%20Shot%202017-03-16%20at%2012.45.41%20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17" cy="214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DBF36" w14:textId="4A6B4CE4" w:rsidR="00C838E0" w:rsidRDefault="00C838E0" w:rsidP="00D03F85">
      <w:pPr>
        <w:pStyle w:val="ListParagraph"/>
        <w:numPr>
          <w:ilvl w:val="0"/>
          <w:numId w:val="17"/>
        </w:numPr>
      </w:pPr>
      <w:r>
        <w:t xml:space="preserve">Now go back to the 2D plane - </w:t>
      </w:r>
      <w:r>
        <w:br/>
      </w:r>
      <w:r>
        <w:rPr>
          <w:noProof/>
          <w:lang w:eastAsia="ko-KR"/>
        </w:rPr>
        <w:drawing>
          <wp:inline distT="0" distB="0" distL="0" distR="0" wp14:anchorId="1171AD68" wp14:editId="51163BCF">
            <wp:extent cx="3872485" cy="2481971"/>
            <wp:effectExtent l="0" t="0" r="0" b="7620"/>
            <wp:docPr id="12" name="Picture 12" descr="../Screen%20Shot%202017-03-16%20at%2012.41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03-16%20at%2012.41.04%20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90" cy="248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72A84" w14:textId="77777777" w:rsidR="00D03F85" w:rsidRPr="00454B6E" w:rsidRDefault="00D03F85" w:rsidP="00D03F85">
      <w:pPr>
        <w:pStyle w:val="ListParagraph"/>
      </w:pPr>
    </w:p>
    <w:p w14:paraId="73EDD2FD" w14:textId="77777777" w:rsidR="00682A1A" w:rsidRDefault="00682A1A" w:rsidP="00682A1A"/>
    <w:p w14:paraId="70327160" w14:textId="77777777" w:rsidR="00682A1A" w:rsidRDefault="00682A1A" w:rsidP="00682A1A"/>
    <w:p w14:paraId="5A346AE8" w14:textId="77777777" w:rsidR="00682A1A" w:rsidRDefault="00682A1A" w:rsidP="00682A1A"/>
    <w:p w14:paraId="27F62A03" w14:textId="77777777" w:rsidR="00682A1A" w:rsidRDefault="00682A1A" w:rsidP="00682A1A"/>
    <w:p w14:paraId="29B685DD" w14:textId="77777777" w:rsidR="00682A1A" w:rsidRDefault="00682A1A" w:rsidP="00682A1A"/>
    <w:p w14:paraId="5A3A41C8" w14:textId="77777777" w:rsidR="00682A1A" w:rsidRDefault="00682A1A" w:rsidP="00682A1A"/>
    <w:p w14:paraId="07FA6EF9" w14:textId="77777777" w:rsidR="00682A1A" w:rsidRDefault="00682A1A" w:rsidP="00682A1A"/>
    <w:p w14:paraId="2D800DB7" w14:textId="77777777" w:rsidR="00682A1A" w:rsidRDefault="00682A1A" w:rsidP="00682A1A"/>
    <w:p w14:paraId="249AF55B" w14:textId="77777777" w:rsidR="00682A1A" w:rsidRDefault="00682A1A" w:rsidP="00682A1A"/>
    <w:p w14:paraId="67C36FA9" w14:textId="77777777" w:rsidR="00682A1A" w:rsidRDefault="00682A1A" w:rsidP="00682A1A"/>
    <w:p w14:paraId="4F9F8ACC" w14:textId="77777777" w:rsidR="00682A1A" w:rsidRDefault="00682A1A" w:rsidP="00682A1A"/>
    <w:p w14:paraId="369C9D3C" w14:textId="77777777" w:rsidR="00682A1A" w:rsidRDefault="00682A1A" w:rsidP="00682A1A"/>
    <w:p w14:paraId="3148DA91" w14:textId="77777777" w:rsidR="00682A1A" w:rsidRDefault="00682A1A" w:rsidP="00682A1A"/>
    <w:p w14:paraId="52F5C95C" w14:textId="77777777" w:rsidR="00682A1A" w:rsidRPr="00DD66EB" w:rsidRDefault="00682A1A" w:rsidP="00682A1A"/>
    <w:p w14:paraId="204BA4EB" w14:textId="085FA9FB" w:rsidR="00512EA9" w:rsidRPr="00512EA9" w:rsidRDefault="00EF446E" w:rsidP="00DD66EB">
      <w:pPr>
        <w:ind w:left="360"/>
      </w:pPr>
      <w:r>
        <w:br/>
      </w:r>
    </w:p>
    <w:sectPr w:rsidR="00512EA9" w:rsidRPr="00512EA9">
      <w:footerReference w:type="default" r:id="rId1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4251A7" w14:textId="77777777" w:rsidR="00BA6618" w:rsidRDefault="00BA6618" w:rsidP="00C6554A">
      <w:r>
        <w:separator/>
      </w:r>
    </w:p>
  </w:endnote>
  <w:endnote w:type="continuationSeparator" w:id="0">
    <w:p w14:paraId="3D32D1BE" w14:textId="77777777" w:rsidR="00BA6618" w:rsidRDefault="00BA6618" w:rsidP="00C65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궁서">
    <w:charset w:val="81"/>
    <w:family w:val="auto"/>
    <w:pitch w:val="variable"/>
    <w:sig w:usb0="B00002AF" w:usb1="69D77CFB" w:usb2="00000030" w:usb3="00000000" w:csb0="000800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582496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077046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E1D458" w14:textId="77777777" w:rsidR="00BA6618" w:rsidRDefault="00BA6618" w:rsidP="00C6554A">
      <w:r>
        <w:separator/>
      </w:r>
    </w:p>
  </w:footnote>
  <w:footnote w:type="continuationSeparator" w:id="0">
    <w:p w14:paraId="25F1C914" w14:textId="77777777" w:rsidR="00BA6618" w:rsidRDefault="00BA6618" w:rsidP="00C655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2AEC5C22"/>
    <w:multiLevelType w:val="hybridMultilevel"/>
    <w:tmpl w:val="B7E44530"/>
    <w:lvl w:ilvl="0" w:tplc="035E6FD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ED867DA"/>
    <w:multiLevelType w:val="hybridMultilevel"/>
    <w:tmpl w:val="D6922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2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BBD"/>
    <w:rsid w:val="00077046"/>
    <w:rsid w:val="001B233B"/>
    <w:rsid w:val="002554CD"/>
    <w:rsid w:val="002920F6"/>
    <w:rsid w:val="00293B83"/>
    <w:rsid w:val="002A5999"/>
    <w:rsid w:val="002B4294"/>
    <w:rsid w:val="00323E90"/>
    <w:rsid w:val="00333D0D"/>
    <w:rsid w:val="0036712C"/>
    <w:rsid w:val="003911FF"/>
    <w:rsid w:val="00454B6E"/>
    <w:rsid w:val="004A5A35"/>
    <w:rsid w:val="004A6856"/>
    <w:rsid w:val="004C049F"/>
    <w:rsid w:val="005000E2"/>
    <w:rsid w:val="005031CE"/>
    <w:rsid w:val="00512EA9"/>
    <w:rsid w:val="005436A3"/>
    <w:rsid w:val="00580827"/>
    <w:rsid w:val="005C238E"/>
    <w:rsid w:val="006133A8"/>
    <w:rsid w:val="006136F9"/>
    <w:rsid w:val="006145DB"/>
    <w:rsid w:val="006407B1"/>
    <w:rsid w:val="00682A1A"/>
    <w:rsid w:val="006A3CE7"/>
    <w:rsid w:val="006C1BD5"/>
    <w:rsid w:val="006D1753"/>
    <w:rsid w:val="008263C4"/>
    <w:rsid w:val="00877542"/>
    <w:rsid w:val="00A35D2C"/>
    <w:rsid w:val="00A4051B"/>
    <w:rsid w:val="00B44621"/>
    <w:rsid w:val="00BA6618"/>
    <w:rsid w:val="00C125ED"/>
    <w:rsid w:val="00C6554A"/>
    <w:rsid w:val="00C838E0"/>
    <w:rsid w:val="00D03F85"/>
    <w:rsid w:val="00DD66EB"/>
    <w:rsid w:val="00ED7C44"/>
    <w:rsid w:val="00EF446E"/>
    <w:rsid w:val="00F22BBD"/>
    <w:rsid w:val="00FA4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679D0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D66EB"/>
    <w:pPr>
      <w:spacing w:before="0" w:after="0" w:line="240" w:lineRule="auto"/>
    </w:pPr>
    <w:rPr>
      <w:rFonts w:ascii="Times New Roman" w:hAnsi="Times New Roman" w:cs="Times New Roman"/>
      <w:color w:val="auto"/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 w:line="264" w:lineRule="auto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  <w:szCs w:val="2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line="264" w:lineRule="auto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Cs w:val="2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line="264" w:lineRule="auto"/>
      <w:outlineLvl w:val="2"/>
    </w:pPr>
    <w:rPr>
      <w:rFonts w:asciiTheme="majorHAnsi" w:eastAsiaTheme="majorEastAsia" w:hAnsiTheme="majorHAnsi" w:cstheme="majorBidi"/>
      <w:color w:val="004F5B" w:themeColor="accent1" w:themeShade="7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line="264" w:lineRule="auto"/>
      <w:outlineLvl w:val="5"/>
    </w:pPr>
    <w:rPr>
      <w:rFonts w:asciiTheme="majorHAnsi" w:eastAsiaTheme="majorEastAsia" w:hAnsiTheme="majorHAnsi" w:cstheme="majorBidi"/>
      <w:color w:val="004F5B" w:themeColor="accent1" w:themeShade="7F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line="264" w:lineRule="auto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  <w:sz w:val="22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line="264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line="264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line="264" w:lineRule="auto"/>
      <w:jc w:val="center"/>
    </w:pPr>
    <w:rPr>
      <w:rFonts w:asciiTheme="minorHAnsi" w:hAnsiTheme="minorHAnsi" w:cstheme="minorBidi"/>
      <w:color w:val="595959" w:themeColor="text1" w:themeTint="A6"/>
      <w:sz w:val="22"/>
      <w:szCs w:val="22"/>
      <w:lang w:eastAsia="en-US"/>
    </w:r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  <w:spacing w:before="120" w:after="200" w:line="264" w:lineRule="auto"/>
    </w:pPr>
    <w:rPr>
      <w:rFonts w:asciiTheme="minorHAnsi" w:hAnsiTheme="minorHAnsi" w:cstheme="minorBidi"/>
      <w:color w:val="595959" w:themeColor="text1" w:themeTint="A6"/>
      <w:sz w:val="22"/>
      <w:szCs w:val="22"/>
      <w:lang w:eastAsia="en-US"/>
    </w:r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  <w:szCs w:val="22"/>
      <w:lang w:eastAsia="en-US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  <w:szCs w:val="22"/>
      <w:lang w:eastAsia="en-US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jc w:val="right"/>
    </w:pPr>
    <w:rPr>
      <w:rFonts w:asciiTheme="minorHAnsi" w:hAnsiTheme="minorHAnsi" w:cstheme="minorBidi"/>
      <w:caps/>
      <w:color w:val="595959" w:themeColor="text1" w:themeTint="A6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jc w:val="center"/>
    </w:pPr>
    <w:rPr>
      <w:rFonts w:asciiTheme="minorHAnsi" w:hAnsiTheme="minorHAnsi" w:cstheme="minorBidi"/>
      <w:color w:val="595959" w:themeColor="text1" w:themeTint="A6"/>
      <w:sz w:val="22"/>
      <w:szCs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C6554A"/>
    <w:rPr>
      <w:rFonts w:asciiTheme="minorHAnsi" w:hAnsiTheme="minorHAnsi" w:cstheme="minorBidi"/>
      <w:color w:val="595959" w:themeColor="text1" w:themeTint="A6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spacing w:before="120" w:after="200" w:line="264" w:lineRule="auto"/>
      <w:contextualSpacing/>
    </w:pPr>
    <w:rPr>
      <w:rFonts w:asciiTheme="minorHAnsi" w:hAnsiTheme="minorHAnsi" w:cstheme="minorBidi"/>
      <w:color w:val="595959" w:themeColor="text1" w:themeTint="A6"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 w:line="264" w:lineRule="auto"/>
      <w:ind w:left="864" w:right="864"/>
      <w:jc w:val="center"/>
    </w:pPr>
    <w:rPr>
      <w:rFonts w:asciiTheme="minorHAnsi" w:hAnsiTheme="minorHAnsi" w:cstheme="minorBidi"/>
      <w:i/>
      <w:iCs/>
      <w:color w:val="007789" w:themeColor="accent1" w:themeShade="BF"/>
      <w:sz w:val="22"/>
      <w:szCs w:val="22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after="200"/>
    </w:pPr>
    <w:rPr>
      <w:rFonts w:asciiTheme="minorHAnsi" w:hAnsiTheme="minorHAnsi" w:cstheme="minorBidi"/>
      <w:i/>
      <w:iCs/>
      <w:color w:val="4E5B6F" w:themeColor="text2"/>
      <w:sz w:val="22"/>
      <w:szCs w:val="1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rPr>
      <w:rFonts w:ascii="Segoe UI" w:hAnsi="Segoe UI" w:cs="Segoe UI"/>
      <w:color w:val="595959" w:themeColor="text1" w:themeTint="A6"/>
      <w:sz w:val="22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spacing w:before="120" w:after="200" w:line="264" w:lineRule="auto"/>
      <w:ind w:left="1152" w:right="1152"/>
    </w:pPr>
    <w:rPr>
      <w:rFonts w:asciiTheme="minorHAnsi" w:eastAsiaTheme="minorEastAsia" w:hAnsiTheme="minorHAnsi" w:cstheme="minorBidi"/>
      <w:i/>
      <w:iCs/>
      <w:color w:val="007789" w:themeColor="accent1" w:themeShade="BF"/>
      <w:sz w:val="22"/>
      <w:szCs w:val="22"/>
      <w:lang w:eastAsia="en-US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before="120" w:after="120" w:line="264" w:lineRule="auto"/>
    </w:pPr>
    <w:rPr>
      <w:rFonts w:asciiTheme="minorHAnsi" w:hAnsiTheme="minorHAnsi" w:cstheme="minorBidi"/>
      <w:color w:val="595959" w:themeColor="text1" w:themeTint="A6"/>
      <w:sz w:val="22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before="120" w:after="120" w:line="264" w:lineRule="auto"/>
      <w:ind w:left="360"/>
    </w:pPr>
    <w:rPr>
      <w:rFonts w:asciiTheme="minorHAnsi" w:hAnsiTheme="minorHAnsi" w:cstheme="minorBidi"/>
      <w:color w:val="595959" w:themeColor="text1" w:themeTint="A6"/>
      <w:sz w:val="22"/>
      <w:szCs w:val="16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before="120" w:after="200"/>
    </w:pPr>
    <w:rPr>
      <w:rFonts w:asciiTheme="minorHAnsi" w:hAnsiTheme="minorHAnsi" w:cstheme="minorBidi"/>
      <w:color w:val="595959" w:themeColor="text1" w:themeTint="A6"/>
      <w:sz w:val="22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rPr>
      <w:rFonts w:ascii="Segoe UI" w:hAnsi="Segoe UI" w:cs="Segoe UI"/>
      <w:color w:val="595959" w:themeColor="text1" w:themeTint="A6"/>
      <w:sz w:val="22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rPr>
      <w:rFonts w:asciiTheme="minorHAnsi" w:hAnsiTheme="minorHAnsi" w:cstheme="minorBidi"/>
      <w:color w:val="595959" w:themeColor="text1" w:themeTint="A6"/>
      <w:sz w:val="22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rPr>
      <w:rFonts w:asciiTheme="majorHAnsi" w:eastAsiaTheme="majorEastAsia" w:hAnsiTheme="majorHAnsi" w:cstheme="majorBidi"/>
      <w:color w:val="595959" w:themeColor="text1" w:themeTint="A6"/>
      <w:sz w:val="22"/>
      <w:szCs w:val="2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rPr>
      <w:rFonts w:asciiTheme="minorHAnsi" w:hAnsiTheme="minorHAnsi" w:cstheme="minorBidi"/>
      <w:color w:val="595959" w:themeColor="text1" w:themeTint="A6"/>
      <w:sz w:val="22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rPr>
      <w:rFonts w:ascii="Consolas" w:hAnsi="Consolas" w:cstheme="minorBidi"/>
      <w:color w:val="595959" w:themeColor="text1" w:themeTint="A6"/>
      <w:sz w:val="22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rPr>
      <w:rFonts w:ascii="Consolas" w:hAnsi="Consolas" w:cstheme="minorBidi"/>
      <w:color w:val="595959" w:themeColor="text1" w:themeTint="A6"/>
      <w:sz w:val="22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6136F9"/>
    <w:pPr>
      <w:spacing w:before="120" w:after="200" w:line="264" w:lineRule="auto"/>
      <w:ind w:left="720"/>
      <w:contextualSpacing/>
    </w:pPr>
    <w:rPr>
      <w:rFonts w:asciiTheme="minorHAnsi" w:hAnsiTheme="minorHAnsi" w:cstheme="minorBidi"/>
      <w:color w:val="595959" w:themeColor="text1" w:themeTint="A6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8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edukseo/Library/Containers/com.microsoft.Word/Data/Library/Caches/1033/TM02835058/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24</TotalTime>
  <Pages>7</Pages>
  <Words>164</Words>
  <Characters>941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 Seo</dc:creator>
  <cp:keywords/>
  <dc:description/>
  <cp:lastModifiedBy>Jae Seo</cp:lastModifiedBy>
  <cp:revision>30</cp:revision>
  <dcterms:created xsi:type="dcterms:W3CDTF">2017-03-16T04:24:00Z</dcterms:created>
  <dcterms:modified xsi:type="dcterms:W3CDTF">2017-03-16T05:01:00Z</dcterms:modified>
</cp:coreProperties>
</file>